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62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59"/>
        <w:gridCol w:w="522"/>
        <w:gridCol w:w="6812"/>
      </w:tblGrid>
      <w:tr w:rsidR="006D409C" w:rsidRPr="00FB619E" w14:paraId="277AD258" w14:textId="77777777" w:rsidTr="00603534">
        <w:trPr>
          <w:trHeight w:val="564"/>
        </w:trPr>
        <w:tc>
          <w:tcPr>
            <w:tcW w:w="4559" w:type="dxa"/>
            <w:vMerge w:val="restart"/>
            <w:tcMar>
              <w:left w:w="360" w:type="dxa"/>
            </w:tcMar>
            <w:vAlign w:val="bottom"/>
          </w:tcPr>
          <w:p w14:paraId="0FB36A8B" w14:textId="77777777" w:rsidR="006D409C" w:rsidRPr="00FB619E" w:rsidRDefault="006D409C" w:rsidP="006D409C">
            <w:pPr>
              <w:tabs>
                <w:tab w:val="left" w:pos="990"/>
              </w:tabs>
              <w:jc w:val="center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0E379F1F" wp14:editId="77A23462">
                      <wp:extent cx="2270760" cy="2552700"/>
                      <wp:effectExtent l="38100" t="38100" r="34290" b="57150"/>
                      <wp:docPr id="53" name="Diamond 53" descr="Headshot of woman" title="Headshot of wo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0760" cy="2552700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9E8892D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53" o:spid="_x0000_s1026" type="#_x0000_t4" alt="Title: Headshot of woman - Description: Headshot of woman" style="width:178.8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" strokecolor="#99cb38 [3204]" strokeweight="5pt">
                      <v:fill r:id="rId11" o:title="Headshot of woman" recolor="t" rotate="t" type="fram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22" w:type="dxa"/>
            <w:shd w:val="clear" w:color="auto" w:fill="31521B" w:themeFill="accent2" w:themeFillShade="80"/>
          </w:tcPr>
          <w:p w14:paraId="710AFF08" w14:textId="77777777" w:rsidR="006D409C" w:rsidRPr="00FB619E" w:rsidRDefault="006D409C" w:rsidP="006D409C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13" w:type="dxa"/>
            <w:shd w:val="clear" w:color="auto" w:fill="31521B" w:themeFill="accent2" w:themeFillShade="80"/>
            <w:vAlign w:val="center"/>
          </w:tcPr>
          <w:sdt>
            <w:sdtPr>
              <w:rPr>
                <w:rFonts w:ascii="Calibri" w:hAnsi="Calibri" w:cs="Calibri"/>
              </w:rPr>
              <w:id w:val="1049110328"/>
              <w:placeholder>
                <w:docPart w:val="EC4B1C76526145CCADD8539E33A8BB49"/>
              </w:placeholder>
              <w:temporary/>
              <w:showingPlcHdr/>
              <w15:appearance w15:val="hidden"/>
            </w:sdtPr>
            <w:sdtEndPr/>
            <w:sdtContent>
              <w:p w14:paraId="4DE6BA03" w14:textId="77777777" w:rsidR="006D409C" w:rsidRPr="00FB619E" w:rsidRDefault="006D409C" w:rsidP="00776643">
                <w:pPr>
                  <w:pStyle w:val="Heading1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EDUCATION</w:t>
                </w:r>
              </w:p>
            </w:sdtContent>
          </w:sdt>
        </w:tc>
      </w:tr>
      <w:tr w:rsidR="006D409C" w:rsidRPr="00FB619E" w14:paraId="75423B6B" w14:textId="77777777" w:rsidTr="00603534">
        <w:trPr>
          <w:trHeight w:val="1583"/>
        </w:trPr>
        <w:tc>
          <w:tcPr>
            <w:tcW w:w="4559" w:type="dxa"/>
            <w:vMerge/>
            <w:tcMar>
              <w:left w:w="360" w:type="dxa"/>
            </w:tcMar>
            <w:vAlign w:val="bottom"/>
          </w:tcPr>
          <w:p w14:paraId="2DE437DC" w14:textId="77777777" w:rsidR="006D409C" w:rsidRPr="00FB619E" w:rsidRDefault="006D409C" w:rsidP="00776643">
            <w:pPr>
              <w:tabs>
                <w:tab w:val="left" w:pos="990"/>
              </w:tabs>
              <w:jc w:val="center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tcMar>
              <w:left w:w="0" w:type="dxa"/>
              <w:right w:w="0" w:type="dxa"/>
            </w:tcMar>
          </w:tcPr>
          <w:p w14:paraId="273FCE1D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61B40F61" wp14:editId="53BEDADF">
                      <wp:extent cx="227812" cy="311173"/>
                      <wp:effectExtent l="0" t="3810" r="0" b="0"/>
                      <wp:docPr id="3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BD67F9" w14:textId="77777777" w:rsidR="006D409C" w:rsidRPr="00AF4EA4" w:rsidRDefault="006D409C" w:rsidP="006D409C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B40F61" id="Right Triangle 3" o:spid="_x0000_s1026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H5OiwQAANU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19BD67F9" w14:textId="77777777" w:rsidR="006D409C" w:rsidRPr="00AF4EA4" w:rsidRDefault="006D409C" w:rsidP="006D409C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13" w:type="dxa"/>
          </w:tcPr>
          <w:p w14:paraId="02E627CE" w14:textId="77777777" w:rsidR="001D3098" w:rsidRPr="00FB619E" w:rsidRDefault="001D3098" w:rsidP="001D3098">
            <w:pPr>
              <w:rPr>
                <w:rFonts w:ascii="Calibri" w:hAnsi="Calibri" w:cs="Calibri"/>
                <w:b/>
                <w:sz w:val="24"/>
              </w:rPr>
            </w:pPr>
            <w:r w:rsidRPr="00FB619E">
              <w:rPr>
                <w:rFonts w:ascii="Calibri" w:hAnsi="Calibri" w:cs="Calibri"/>
                <w:b/>
                <w:sz w:val="24"/>
              </w:rPr>
              <w:t>JADAVPUR UNIVERSITY | Bachelor of Engineering (B.E.)</w:t>
            </w:r>
          </w:p>
          <w:p w14:paraId="5291AACE" w14:textId="77777777" w:rsidR="001D3098" w:rsidRPr="00603534" w:rsidRDefault="001D3098" w:rsidP="001D3098">
            <w:pPr>
              <w:pStyle w:val="Date"/>
              <w:rPr>
                <w:rFonts w:ascii="Calibri" w:hAnsi="Calibri" w:cs="Calibri"/>
                <w:sz w:val="22"/>
              </w:rPr>
            </w:pPr>
            <w:r w:rsidRPr="00603534">
              <w:rPr>
                <w:rFonts w:ascii="Calibri" w:hAnsi="Calibri" w:cs="Calibri"/>
                <w:sz w:val="22"/>
              </w:rPr>
              <w:t>May 2018 - Current</w:t>
            </w:r>
          </w:p>
          <w:p w14:paraId="2BC62CB2" w14:textId="2CD14E68" w:rsidR="001D3098" w:rsidRPr="00603534" w:rsidRDefault="001D3098" w:rsidP="001D3098">
            <w:pPr>
              <w:rPr>
                <w:rFonts w:ascii="Calibri" w:hAnsi="Calibri" w:cs="Calibri"/>
                <w:szCs w:val="22"/>
              </w:rPr>
            </w:pPr>
            <w:r w:rsidRPr="00603534">
              <w:rPr>
                <w:rFonts w:ascii="Calibri" w:hAnsi="Calibri" w:cs="Calibri"/>
                <w:szCs w:val="22"/>
              </w:rPr>
              <w:t>Major – Information Technology</w:t>
            </w:r>
          </w:p>
          <w:p w14:paraId="6CAD8460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</w:p>
          <w:p w14:paraId="57BC3D4D" w14:textId="77777777" w:rsidR="001D3098" w:rsidRPr="00FB619E" w:rsidRDefault="001D3098" w:rsidP="001D3098">
            <w:pPr>
              <w:rPr>
                <w:rFonts w:ascii="Calibri" w:hAnsi="Calibri" w:cs="Calibri"/>
                <w:b/>
                <w:sz w:val="24"/>
              </w:rPr>
            </w:pPr>
            <w:r w:rsidRPr="00FB619E">
              <w:rPr>
                <w:rFonts w:ascii="Calibri" w:hAnsi="Calibri" w:cs="Calibri"/>
                <w:b/>
                <w:sz w:val="24"/>
              </w:rPr>
              <w:t>Kendriya Vidyalaya No. 2, Salt Lake | High School</w:t>
            </w:r>
          </w:p>
          <w:p w14:paraId="6B889880" w14:textId="77777777" w:rsidR="001D3098" w:rsidRPr="00603534" w:rsidRDefault="001D3098" w:rsidP="001D3098">
            <w:pPr>
              <w:pStyle w:val="Date"/>
              <w:rPr>
                <w:rFonts w:ascii="Calibri" w:hAnsi="Calibri" w:cs="Calibri"/>
                <w:sz w:val="22"/>
              </w:rPr>
            </w:pPr>
            <w:r w:rsidRPr="00603534">
              <w:rPr>
                <w:rFonts w:ascii="Calibri" w:hAnsi="Calibri" w:cs="Calibri"/>
                <w:sz w:val="22"/>
              </w:rPr>
              <w:t>Subjects – Computer Science, Physics, Chemistry, Mathematics, English</w:t>
            </w:r>
          </w:p>
          <w:p w14:paraId="724F450F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</w:p>
          <w:p w14:paraId="66193347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12</w:t>
            </w:r>
            <w:r w:rsidRPr="00FB619E">
              <w:rPr>
                <w:rFonts w:ascii="Calibri" w:hAnsi="Calibri" w:cs="Calibri"/>
                <w:vertAlign w:val="superscript"/>
              </w:rPr>
              <w:t>th</w:t>
            </w:r>
            <w:r w:rsidRPr="00FB619E">
              <w:rPr>
                <w:rFonts w:ascii="Calibri" w:hAnsi="Calibri" w:cs="Calibri"/>
              </w:rPr>
              <w:t xml:space="preserve"> Standard, 2017 – CGPA – 8.54</w:t>
            </w:r>
          </w:p>
          <w:p w14:paraId="25F64F05" w14:textId="6FD11B1C" w:rsidR="002E4194" w:rsidRPr="00FB619E" w:rsidRDefault="001D3098" w:rsidP="001D3098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10</w:t>
            </w:r>
            <w:r w:rsidRPr="00FB619E">
              <w:rPr>
                <w:rFonts w:ascii="Calibri" w:hAnsi="Calibri" w:cs="Calibri"/>
                <w:vertAlign w:val="superscript"/>
              </w:rPr>
              <w:t>th</w:t>
            </w:r>
            <w:r w:rsidRPr="00FB619E">
              <w:rPr>
                <w:rFonts w:ascii="Calibri" w:hAnsi="Calibri" w:cs="Calibri"/>
              </w:rPr>
              <w:t xml:space="preserve"> Standard, 2015 – CGPA – 9.6</w:t>
            </w:r>
          </w:p>
        </w:tc>
      </w:tr>
      <w:tr w:rsidR="006D409C" w:rsidRPr="00FB619E" w14:paraId="2D14B0E2" w14:textId="77777777" w:rsidTr="00603534">
        <w:trPr>
          <w:trHeight w:val="564"/>
        </w:trPr>
        <w:tc>
          <w:tcPr>
            <w:tcW w:w="4559" w:type="dxa"/>
            <w:vMerge w:val="restart"/>
            <w:tcMar>
              <w:left w:w="360" w:type="dxa"/>
            </w:tcMar>
            <w:vAlign w:val="bottom"/>
          </w:tcPr>
          <w:p w14:paraId="0BA6285E" w14:textId="77777777" w:rsidR="006566A2" w:rsidRPr="00FB619E" w:rsidRDefault="006566A2" w:rsidP="005D47DE">
            <w:pPr>
              <w:pStyle w:val="Title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 xml:space="preserve">AGNI </w:t>
            </w:r>
          </w:p>
          <w:p w14:paraId="08EE7874" w14:textId="6F78E2EA" w:rsidR="006D409C" w:rsidRPr="00FB619E" w:rsidRDefault="006566A2" w:rsidP="005D47DE">
            <w:pPr>
              <w:pStyle w:val="Title"/>
              <w:rPr>
                <w:rFonts w:ascii="Calibri" w:hAnsi="Calibri" w:cs="Calibri"/>
                <w:b/>
                <w:bCs/>
              </w:rPr>
            </w:pPr>
            <w:r w:rsidRPr="00FB619E">
              <w:rPr>
                <w:rFonts w:ascii="Calibri" w:hAnsi="Calibri" w:cs="Calibri"/>
                <w:b/>
                <w:bCs/>
              </w:rPr>
              <w:t>SAHA</w:t>
            </w:r>
          </w:p>
          <w:p w14:paraId="3F8FA1EE" w14:textId="77993532" w:rsidR="006D409C" w:rsidRPr="00FB619E" w:rsidRDefault="006566A2" w:rsidP="005D47DE">
            <w:pPr>
              <w:pStyle w:val="Subtitle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spacing w:val="0"/>
                <w:w w:val="100"/>
              </w:rPr>
              <w:t>FRONTEND WEB DEVELOPER</w:t>
            </w:r>
          </w:p>
          <w:sdt>
            <w:sdtPr>
              <w:rPr>
                <w:rFonts w:ascii="Calibri" w:hAnsi="Calibri" w:cs="Calibri"/>
              </w:rPr>
              <w:id w:val="-1448076370"/>
              <w:placeholder>
                <w:docPart w:val="FE6D16D8F34E49B18CAA57808D3835F0"/>
              </w:placeholder>
              <w:temporary/>
              <w:showingPlcHdr/>
              <w15:appearance w15:val="hidden"/>
            </w:sdtPr>
            <w:sdtEndPr/>
            <w:sdtContent>
              <w:p w14:paraId="0443EC40" w14:textId="77777777" w:rsidR="006D409C" w:rsidRPr="00FB619E" w:rsidRDefault="006D409C" w:rsidP="005D47DE">
                <w:pPr>
                  <w:pStyle w:val="Heading2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Profile</w:t>
                </w:r>
              </w:p>
            </w:sdtContent>
          </w:sdt>
          <w:p w14:paraId="25480F35" w14:textId="2CD6BBD9" w:rsidR="006566A2" w:rsidRPr="00FB619E" w:rsidRDefault="00910256" w:rsidP="006566A2">
            <w:pPr>
              <w:textAlignment w:val="baseline"/>
              <w:rPr>
                <w:rFonts w:ascii="Calibri" w:eastAsia="Times New Roman" w:hAnsi="Calibri" w:cs="Calibri"/>
                <w:sz w:val="24"/>
                <w:lang w:eastAsia="en-IN"/>
              </w:rPr>
            </w:pPr>
            <w:r w:rsidRPr="00FB619E">
              <w:rPr>
                <w:rFonts w:ascii="Calibri" w:eastAsia="Times New Roman" w:hAnsi="Calibri" w:cs="Calibri"/>
                <w:sz w:val="24"/>
                <w:lang w:eastAsia="en-IN"/>
              </w:rPr>
              <w:t xml:space="preserve">A </w:t>
            </w:r>
            <w:r w:rsidR="006566A2" w:rsidRPr="00FB619E">
              <w:rPr>
                <w:rFonts w:ascii="Calibri" w:eastAsia="Times New Roman" w:hAnsi="Calibri" w:cs="Calibri"/>
                <w:sz w:val="24"/>
                <w:lang w:eastAsia="en-IN"/>
              </w:rPr>
              <w:t>Diligent Information Technology major</w:t>
            </w:r>
            <w:r w:rsidRPr="00FB619E">
              <w:rPr>
                <w:rFonts w:ascii="Calibri" w:eastAsia="Times New Roman" w:hAnsi="Calibri" w:cs="Calibri"/>
                <w:sz w:val="24"/>
                <w:lang w:eastAsia="en-IN"/>
              </w:rPr>
              <w:t>,</w:t>
            </w:r>
            <w:r w:rsidR="006566A2" w:rsidRPr="00FB619E">
              <w:rPr>
                <w:rFonts w:ascii="Calibri" w:eastAsia="Times New Roman" w:hAnsi="Calibri" w:cs="Calibri"/>
                <w:sz w:val="24"/>
                <w:lang w:eastAsia="en-IN"/>
              </w:rPr>
              <w:t xml:space="preserve"> currently attending Jadavpur University. Aiming to leverage proven critical thinking, multitasking and problem-solving skills to successfully fill the Frontend Web Developer role at your company. Frequently praised as focused and determined by my peers, I can be relied upon to help your company achieve its goals.</w:t>
            </w:r>
          </w:p>
          <w:p w14:paraId="5258300E" w14:textId="77777777" w:rsidR="006D409C" w:rsidRPr="00FB619E" w:rsidRDefault="006D409C" w:rsidP="005D47D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</w:rPr>
              <w:id w:val="-1954003311"/>
              <w:placeholder>
                <w:docPart w:val="DBE3080FFB8F4025A52F765D7087E9F7"/>
              </w:placeholder>
              <w:temporary/>
              <w:showingPlcHdr/>
              <w15:appearance w15:val="hidden"/>
            </w:sdtPr>
            <w:sdtEndPr/>
            <w:sdtContent>
              <w:p w14:paraId="1C386121" w14:textId="77777777" w:rsidR="006D409C" w:rsidRPr="00FB619E" w:rsidRDefault="006D409C" w:rsidP="005D47DE">
                <w:pPr>
                  <w:pStyle w:val="Heading2"/>
                  <w:rPr>
                    <w:rFonts w:ascii="Calibri" w:hAnsi="Calibri" w:cs="Calibri"/>
                  </w:rPr>
                </w:pPr>
                <w:r w:rsidRPr="00FB619E">
                  <w:rPr>
                    <w:rStyle w:val="Heading2Char"/>
                    <w:rFonts w:ascii="Calibri" w:hAnsi="Calibri" w:cs="Calibri"/>
                    <w:b/>
                    <w:bCs/>
                  </w:rPr>
                  <w:t>CONTACT</w:t>
                </w:r>
              </w:p>
            </w:sdtContent>
          </w:sdt>
          <w:p w14:paraId="19242159" w14:textId="77777777" w:rsidR="0065360E" w:rsidRDefault="007355DB" w:rsidP="00A75FCE">
            <w:pPr>
              <w:pStyle w:val="ContactDetail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1111563247"/>
                <w:placeholder>
                  <w:docPart w:val="434D0DD31F234D3CB77D6977C8931805"/>
                </w:placeholder>
                <w:temporary/>
                <w:showingPlcHdr/>
                <w15:appearance w15:val="hidden"/>
              </w:sdtPr>
              <w:sdtEndPr/>
              <w:sdtContent>
                <w:r w:rsidR="006D409C" w:rsidRPr="00FB619E">
                  <w:rPr>
                    <w:rFonts w:ascii="Calibri" w:hAnsi="Calibri" w:cs="Calibri"/>
                  </w:rPr>
                  <w:t>PHONE:</w:t>
                </w:r>
              </w:sdtContent>
            </w:sdt>
            <w:r w:rsidR="00FB619E" w:rsidRPr="00FB619E">
              <w:rPr>
                <w:rFonts w:ascii="Calibri" w:hAnsi="Calibri" w:cs="Calibri"/>
              </w:rPr>
              <w:t xml:space="preserve"> </w:t>
            </w:r>
          </w:p>
          <w:p w14:paraId="385C4495" w14:textId="6D66BB16" w:rsidR="006D409C" w:rsidRPr="00FB619E" w:rsidRDefault="006566A2" w:rsidP="00A75FCE">
            <w:pPr>
              <w:pStyle w:val="ContactDetails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629-186-1958</w:t>
            </w:r>
          </w:p>
          <w:p w14:paraId="46BFCD5D" w14:textId="77777777" w:rsidR="006D409C" w:rsidRPr="00FB619E" w:rsidRDefault="006D409C" w:rsidP="00A75FCE">
            <w:pPr>
              <w:pStyle w:val="ContactDetails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</w:rPr>
              <w:id w:val="67859272"/>
              <w:placeholder>
                <w:docPart w:val="D4EA508A40064B4AA2E802104908D7B0"/>
              </w:placeholder>
              <w:temporary/>
              <w:showingPlcHdr/>
              <w15:appearance w15:val="hidden"/>
            </w:sdtPr>
            <w:sdtEndPr/>
            <w:sdtContent>
              <w:p w14:paraId="47363C55" w14:textId="77777777" w:rsidR="006D409C" w:rsidRPr="00FB619E" w:rsidRDefault="006D409C" w:rsidP="00A75FCE">
                <w:pPr>
                  <w:pStyle w:val="ContactDetails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WEBSITE:</w:t>
                </w:r>
              </w:p>
            </w:sdtContent>
          </w:sdt>
          <w:p w14:paraId="06B550AA" w14:textId="3D97C4B1" w:rsidR="006D409C" w:rsidRPr="00FB619E" w:rsidRDefault="00BE625B" w:rsidP="00A75FCE">
            <w:pPr>
              <w:pStyle w:val="ContactDetails"/>
              <w:rPr>
                <w:rFonts w:ascii="Calibri" w:hAnsi="Calibri" w:cs="Calibri"/>
              </w:rPr>
            </w:pPr>
            <w:hyperlink r:id="rId12" w:history="1">
              <w:r w:rsidRPr="00FB619E">
                <w:rPr>
                  <w:rStyle w:val="Hyperlink"/>
                  <w:rFonts w:ascii="Calibri" w:hAnsi="Calibri" w:cs="Calibri"/>
                </w:rPr>
                <w:t>portfolio-website.herokuapp.com</w:t>
              </w:r>
            </w:hyperlink>
          </w:p>
          <w:p w14:paraId="74E43DAE" w14:textId="77777777" w:rsidR="006D409C" w:rsidRPr="00FB619E" w:rsidRDefault="006D409C" w:rsidP="005D47DE">
            <w:pPr>
              <w:rPr>
                <w:rFonts w:ascii="Calibri" w:hAnsi="Calibri" w:cs="Calibri"/>
              </w:rPr>
            </w:pPr>
          </w:p>
          <w:p w14:paraId="35DC0A39" w14:textId="77777777" w:rsidR="00FB619E" w:rsidRPr="00FB619E" w:rsidRDefault="007355DB" w:rsidP="00FB619E">
            <w:pPr>
              <w:pStyle w:val="ContactDetail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-240260293"/>
                <w:placeholder>
                  <w:docPart w:val="00A279F51CD747A28B646D68F3C0D9EB"/>
                </w:placeholder>
                <w:temporary/>
                <w:showingPlcHdr/>
                <w15:appearance w15:val="hidden"/>
              </w:sdtPr>
              <w:sdtEndPr/>
              <w:sdtContent>
                <w:r w:rsidR="006D409C" w:rsidRPr="00FB619E">
                  <w:rPr>
                    <w:rFonts w:ascii="Calibri" w:hAnsi="Calibri" w:cs="Calibri"/>
                  </w:rPr>
                  <w:t>EMAIL:</w:t>
                </w:r>
              </w:sdtContent>
            </w:sdt>
            <w:r w:rsidR="00FB619E" w:rsidRPr="00FB619E">
              <w:rPr>
                <w:rFonts w:ascii="Calibri" w:hAnsi="Calibri" w:cs="Calibri"/>
              </w:rPr>
              <w:t xml:space="preserve"> </w:t>
            </w:r>
          </w:p>
          <w:p w14:paraId="4630B0A1" w14:textId="3EFBC972" w:rsidR="006D409C" w:rsidRPr="00FB619E" w:rsidRDefault="00FB619E" w:rsidP="00FB619E">
            <w:pPr>
              <w:pStyle w:val="ContactDetails"/>
              <w:rPr>
                <w:rFonts w:ascii="Calibri" w:hAnsi="Calibri" w:cs="Calibri"/>
              </w:rPr>
            </w:pPr>
            <w:hyperlink r:id="rId13" w:history="1">
              <w:r w:rsidRPr="00FB619E">
                <w:rPr>
                  <w:rStyle w:val="Hyperlink"/>
                  <w:rFonts w:ascii="Calibri" w:hAnsi="Calibri" w:cs="Calibri"/>
                </w:rPr>
                <w:t>agnisaha</w:t>
              </w:r>
              <w:r w:rsidRPr="00FB619E">
                <w:rPr>
                  <w:rStyle w:val="Hyperlink"/>
                  <w:rFonts w:ascii="Calibri" w:hAnsi="Calibri" w:cs="Calibri"/>
                </w:rPr>
                <w:t>7</w:t>
              </w:r>
              <w:r w:rsidRPr="00FB619E">
                <w:rPr>
                  <w:rStyle w:val="Hyperlink"/>
                  <w:rFonts w:ascii="Calibri" w:hAnsi="Calibri" w:cs="Calibri"/>
                </w:rPr>
                <w:t>7</w:t>
              </w:r>
              <w:r w:rsidRPr="00FB619E">
                <w:rPr>
                  <w:rStyle w:val="Hyperlink"/>
                  <w:rFonts w:ascii="Calibri" w:hAnsi="Calibri" w:cs="Calibri"/>
                </w:rPr>
                <w:t>9</w:t>
              </w:r>
              <w:r w:rsidRPr="00FB619E">
                <w:rPr>
                  <w:rStyle w:val="Hyperlink"/>
                  <w:rFonts w:ascii="Calibri" w:hAnsi="Calibri" w:cs="Calibri"/>
                </w:rPr>
                <w:t>9</w:t>
              </w:r>
              <w:r w:rsidRPr="00FB619E">
                <w:rPr>
                  <w:rStyle w:val="Hyperlink"/>
                  <w:rFonts w:ascii="Calibri" w:hAnsi="Calibri" w:cs="Calibri"/>
                </w:rPr>
                <w:t>@</w:t>
              </w:r>
              <w:r w:rsidRPr="00FB619E">
                <w:rPr>
                  <w:rStyle w:val="Hyperlink"/>
                  <w:rFonts w:ascii="Calibri" w:hAnsi="Calibri" w:cs="Calibri"/>
                </w:rPr>
                <w:t>g</w:t>
              </w:r>
              <w:r w:rsidRPr="00FB619E">
                <w:rPr>
                  <w:rStyle w:val="Hyperlink"/>
                  <w:rFonts w:ascii="Calibri" w:hAnsi="Calibri" w:cs="Calibri"/>
                </w:rPr>
                <w:t>m</w:t>
              </w:r>
              <w:r w:rsidRPr="00FB619E">
                <w:rPr>
                  <w:rStyle w:val="Hyperlink"/>
                  <w:rFonts w:ascii="Calibri" w:hAnsi="Calibri" w:cs="Calibri"/>
                </w:rPr>
                <w:t>a</w:t>
              </w:r>
              <w:r w:rsidRPr="00FB619E">
                <w:rPr>
                  <w:rStyle w:val="Hyperlink"/>
                  <w:rFonts w:ascii="Calibri" w:hAnsi="Calibri" w:cs="Calibri"/>
                </w:rPr>
                <w:t>il.com</w:t>
              </w:r>
            </w:hyperlink>
          </w:p>
          <w:p w14:paraId="51A93761" w14:textId="77777777" w:rsidR="00910256" w:rsidRPr="00FB619E" w:rsidRDefault="00910256" w:rsidP="00BE625B">
            <w:pPr>
              <w:jc w:val="both"/>
              <w:rPr>
                <w:rFonts w:ascii="Calibri" w:hAnsi="Calibri" w:cs="Calibri"/>
              </w:rPr>
            </w:pPr>
          </w:p>
          <w:p w14:paraId="1F94447E" w14:textId="77777777" w:rsidR="00FB619E" w:rsidRPr="00FB619E" w:rsidRDefault="00910256" w:rsidP="00FB619E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GitHub:</w:t>
            </w:r>
            <w:r w:rsidR="00FB619E" w:rsidRPr="00FB619E">
              <w:rPr>
                <w:rFonts w:ascii="Calibri" w:hAnsi="Calibri" w:cs="Calibri"/>
              </w:rPr>
              <w:t xml:space="preserve">       </w:t>
            </w:r>
          </w:p>
          <w:p w14:paraId="0FA86855" w14:textId="74814DD8" w:rsidR="00910256" w:rsidRPr="00FB619E" w:rsidRDefault="00FB619E" w:rsidP="00FB619E">
            <w:pPr>
              <w:rPr>
                <w:rFonts w:ascii="Calibri" w:hAnsi="Calibri" w:cs="Calibri"/>
              </w:rPr>
            </w:pPr>
            <w:hyperlink r:id="rId14" w:history="1">
              <w:r w:rsidRPr="00FB619E">
                <w:rPr>
                  <w:rStyle w:val="Hyperlink"/>
                  <w:rFonts w:ascii="Calibri" w:hAnsi="Calibri" w:cs="Calibri"/>
                </w:rPr>
                <w:t>github.com/Agni-Saha</w:t>
              </w:r>
            </w:hyperlink>
          </w:p>
        </w:tc>
        <w:tc>
          <w:tcPr>
            <w:tcW w:w="522" w:type="dxa"/>
            <w:shd w:val="clear" w:color="auto" w:fill="31521B" w:themeFill="accent2" w:themeFillShade="80"/>
          </w:tcPr>
          <w:p w14:paraId="4AB72F10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13" w:type="dxa"/>
            <w:shd w:val="clear" w:color="auto" w:fill="31521B" w:themeFill="accent2" w:themeFillShade="80"/>
            <w:vAlign w:val="center"/>
          </w:tcPr>
          <w:p w14:paraId="70955CC4" w14:textId="40F4A53C" w:rsidR="006D409C" w:rsidRPr="00FB619E" w:rsidRDefault="001D3098" w:rsidP="00776643">
            <w:pPr>
              <w:pStyle w:val="Heading1"/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</w:rPr>
              <w:t>Projects</w:t>
            </w:r>
          </w:p>
        </w:tc>
      </w:tr>
      <w:tr w:rsidR="006D409C" w:rsidRPr="00FB619E" w14:paraId="7485B843" w14:textId="77777777" w:rsidTr="00603534">
        <w:trPr>
          <w:trHeight w:val="2980"/>
        </w:trPr>
        <w:tc>
          <w:tcPr>
            <w:tcW w:w="4559" w:type="dxa"/>
            <w:vMerge/>
            <w:vAlign w:val="bottom"/>
          </w:tcPr>
          <w:p w14:paraId="0DD29450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tcMar>
              <w:left w:w="0" w:type="dxa"/>
              <w:right w:w="0" w:type="dxa"/>
            </w:tcMar>
          </w:tcPr>
          <w:p w14:paraId="62907C1B" w14:textId="77777777" w:rsidR="006D409C" w:rsidRPr="00FB619E" w:rsidRDefault="00F56513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5BDF86A9" wp14:editId="293DDF95">
                      <wp:extent cx="227812" cy="311173"/>
                      <wp:effectExtent l="0" t="3810" r="0" b="0"/>
                      <wp:docPr id="6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AB002F" w14:textId="77777777" w:rsidR="00F56513" w:rsidRPr="00AF4EA4" w:rsidRDefault="00F565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DF86A9" id="_x0000_s1027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pfjQ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L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4EAB002F" w14:textId="77777777" w:rsidR="00F56513" w:rsidRPr="00AF4EA4" w:rsidRDefault="00F565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13" w:type="dxa"/>
          </w:tcPr>
          <w:p w14:paraId="5093D39E" w14:textId="77777777" w:rsidR="00603534" w:rsidRDefault="00603534" w:rsidP="00776643">
            <w:pPr>
              <w:rPr>
                <w:rFonts w:ascii="Calibri" w:hAnsi="Calibri" w:cs="Calibri"/>
                <w:b/>
              </w:rPr>
            </w:pPr>
          </w:p>
          <w:p w14:paraId="0607B630" w14:textId="0BCCF306" w:rsidR="006D409C" w:rsidRPr="00FB619E" w:rsidRDefault="001D3098" w:rsidP="00776643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DoctorsVerse </w:t>
            </w:r>
            <w:r w:rsidRPr="00FB619E">
              <w:rPr>
                <w:rFonts w:ascii="Calibri" w:hAnsi="Calibri" w:cs="Calibri"/>
              </w:rPr>
              <w:t>(</w:t>
            </w:r>
            <w:r w:rsidRPr="00FB619E">
              <w:rPr>
                <w:rFonts w:ascii="Calibri" w:hAnsi="Calibri" w:cs="Calibri"/>
                <w:b/>
              </w:rPr>
              <w:t>Group Project</w:t>
            </w:r>
            <w:r w:rsidRPr="00FB619E">
              <w:rPr>
                <w:rFonts w:ascii="Calibri" w:hAnsi="Calibri" w:cs="Calibri"/>
                <w:bCs/>
              </w:rPr>
              <w:t>)</w:t>
            </w:r>
          </w:p>
          <w:p w14:paraId="086D9D01" w14:textId="6E7872AA" w:rsidR="002832D9" w:rsidRPr="00FB619E" w:rsidRDefault="001D3098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website that allows user to book any doctor from any hospital in their locality. Used React.js on frontend, Node and Express on backend and MySQL as database</w:t>
            </w:r>
          </w:p>
          <w:p w14:paraId="02D19651" w14:textId="0D5CA3A4" w:rsidR="006D409C" w:rsidRPr="00FB619E" w:rsidRDefault="001D3098" w:rsidP="00776643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>Face Recognition Brain</w:t>
            </w:r>
            <w:r w:rsidR="006D409C" w:rsidRPr="00FB619E">
              <w:rPr>
                <w:rFonts w:ascii="Calibri" w:hAnsi="Calibri" w:cs="Calibri"/>
                <w:b/>
              </w:rPr>
              <w:t xml:space="preserve"> 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23D93FCD" w14:textId="02CEC3A5" w:rsidR="006D409C" w:rsidRPr="00FB619E" w:rsidRDefault="001D3098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website that finds human faces in any image provided. Using Machine Learning from CLarifai API, it is created using React.js, Node and Express, and PostgreSQL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76280F5C" w14:textId="3E80157C" w:rsidR="006D409C" w:rsidRPr="00FB619E" w:rsidRDefault="001D3098" w:rsidP="00776643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>Netflix Clone</w:t>
            </w:r>
          </w:p>
          <w:p w14:paraId="7650E279" w14:textId="5134385B" w:rsidR="006D409C" w:rsidRPr="00FB619E" w:rsidRDefault="00BE625B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Netflix Clone website, created using React.js and Firebase, along with Stripe payment checkout feature.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180D3B6A" w14:textId="28714527" w:rsidR="006D409C" w:rsidRPr="00FB619E" w:rsidRDefault="00BE625B" w:rsidP="005D47DE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>WhatsApp Clone</w:t>
            </w:r>
            <w:r w:rsidR="006D409C" w:rsidRPr="00FB619E">
              <w:rPr>
                <w:rFonts w:ascii="Calibri" w:hAnsi="Calibri" w:cs="Calibri"/>
                <w:b/>
              </w:rPr>
              <w:t xml:space="preserve"> 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197F9E83" w14:textId="5B62DA5D" w:rsidR="00BE625B" w:rsidRPr="00FB619E" w:rsidRDefault="00BE625B" w:rsidP="005D47DE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One-to-One chatting website similar to WhatsApp, created using Next.js and Firebase</w:t>
            </w:r>
          </w:p>
          <w:p w14:paraId="0AE1FA08" w14:textId="22DFE287" w:rsidR="00BE625B" w:rsidRPr="00FB619E" w:rsidRDefault="00BE625B" w:rsidP="005D47DE">
            <w:p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To-do List App</w:t>
            </w:r>
          </w:p>
          <w:p w14:paraId="246F3815" w14:textId="46FD3F5E" w:rsidR="00BE625B" w:rsidRPr="00FB619E" w:rsidRDefault="00BE625B" w:rsidP="00BE625B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simple To-do list app, created using MERN Stack, implementing CRUD operation.</w:t>
            </w:r>
          </w:p>
          <w:p w14:paraId="27EBEFCD" w14:textId="0E8DC955" w:rsidR="00BE625B" w:rsidRPr="00FB619E" w:rsidRDefault="00BE625B" w:rsidP="00BE625B">
            <w:p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Weather App</w:t>
            </w:r>
          </w:p>
          <w:p w14:paraId="700EC868" w14:textId="77777777" w:rsidR="00BE625B" w:rsidRPr="00FB619E" w:rsidRDefault="00BE625B" w:rsidP="00BE625B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simple single-page weather app, using React.js and openweathermap API</w:t>
            </w:r>
          </w:p>
          <w:p w14:paraId="5E7CCB07" w14:textId="6867C573" w:rsidR="00FB619E" w:rsidRPr="00FB619E" w:rsidRDefault="00FB619E" w:rsidP="00BE625B">
            <w:pPr>
              <w:rPr>
                <w:rFonts w:ascii="Calibri" w:hAnsi="Calibri" w:cs="Calibri"/>
              </w:rPr>
            </w:pPr>
          </w:p>
        </w:tc>
      </w:tr>
      <w:tr w:rsidR="006D409C" w:rsidRPr="00FB619E" w14:paraId="771B9679" w14:textId="77777777" w:rsidTr="00603534">
        <w:trPr>
          <w:trHeight w:val="564"/>
        </w:trPr>
        <w:tc>
          <w:tcPr>
            <w:tcW w:w="4559" w:type="dxa"/>
            <w:vMerge/>
            <w:vAlign w:val="bottom"/>
          </w:tcPr>
          <w:p w14:paraId="48FAD1AF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shd w:val="clear" w:color="auto" w:fill="31521B" w:themeFill="accent2" w:themeFillShade="80"/>
          </w:tcPr>
          <w:p w14:paraId="594AFD6A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13" w:type="dxa"/>
            <w:shd w:val="clear" w:color="auto" w:fill="31521B" w:themeFill="accent2" w:themeFillShade="80"/>
            <w:vAlign w:val="center"/>
          </w:tcPr>
          <w:sdt>
            <w:sdtPr>
              <w:rPr>
                <w:rFonts w:ascii="Calibri" w:hAnsi="Calibri" w:cs="Calibri"/>
              </w:rPr>
              <w:id w:val="1669594239"/>
              <w:placeholder>
                <w:docPart w:val="7532F54E22D145FCB64DEBD1819667BB"/>
              </w:placeholder>
              <w:temporary/>
              <w:showingPlcHdr/>
              <w15:appearance w15:val="hidden"/>
            </w:sdtPr>
            <w:sdtEndPr/>
            <w:sdtContent>
              <w:p w14:paraId="2CE8B95B" w14:textId="77777777" w:rsidR="006D409C" w:rsidRPr="00FB619E" w:rsidRDefault="006D409C" w:rsidP="00776643">
                <w:pPr>
                  <w:pStyle w:val="Heading1"/>
                  <w:rPr>
                    <w:rFonts w:ascii="Calibri" w:hAnsi="Calibri" w:cs="Calibri"/>
                    <w:b/>
                  </w:rPr>
                </w:pPr>
                <w:r w:rsidRPr="00FB619E">
                  <w:rPr>
                    <w:rStyle w:val="Heading2Char"/>
                    <w:rFonts w:ascii="Calibri" w:hAnsi="Calibri" w:cs="Calibri"/>
                    <w:b w:val="0"/>
                    <w:bCs w:val="0"/>
                    <w:caps/>
                    <w:sz w:val="48"/>
                    <w:szCs w:val="32"/>
                  </w:rPr>
                  <w:t>SKILLS</w:t>
                </w:r>
              </w:p>
            </w:sdtContent>
          </w:sdt>
        </w:tc>
      </w:tr>
      <w:tr w:rsidR="006D409C" w:rsidRPr="00FB619E" w14:paraId="48530C4A" w14:textId="77777777" w:rsidTr="00603534">
        <w:trPr>
          <w:trHeight w:val="1131"/>
        </w:trPr>
        <w:tc>
          <w:tcPr>
            <w:tcW w:w="4559" w:type="dxa"/>
            <w:vMerge/>
            <w:tcBorders>
              <w:bottom w:val="nil"/>
            </w:tcBorders>
            <w:vAlign w:val="bottom"/>
          </w:tcPr>
          <w:p w14:paraId="7868858F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tcBorders>
              <w:bottom w:val="nil"/>
            </w:tcBorders>
            <w:tcMar>
              <w:left w:w="0" w:type="dxa"/>
              <w:right w:w="0" w:type="dxa"/>
            </w:tcMar>
          </w:tcPr>
          <w:p w14:paraId="5CD8A47A" w14:textId="77777777" w:rsidR="006D409C" w:rsidRPr="00FB619E" w:rsidRDefault="00F56513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45B716F8" wp14:editId="1BF8F8A5">
                      <wp:extent cx="227812" cy="311173"/>
                      <wp:effectExtent l="0" t="3810" r="0" b="0"/>
                      <wp:docPr id="5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540463" w14:textId="77777777" w:rsidR="00F56513" w:rsidRPr="00AF4EA4" w:rsidRDefault="00F565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B716F8" id="_x0000_s1028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6xqjg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N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67540463" w14:textId="77777777" w:rsidR="00F56513" w:rsidRPr="00AF4EA4" w:rsidRDefault="00F565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13" w:type="dxa"/>
            <w:tcBorders>
              <w:bottom w:val="nil"/>
            </w:tcBorders>
            <w:vAlign w:val="bottom"/>
          </w:tcPr>
          <w:p w14:paraId="1D42F0A5" w14:textId="77777777" w:rsidR="006D409C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Frontend Web Development</w:t>
            </w:r>
          </w:p>
          <w:p w14:paraId="06B66913" w14:textId="77777777" w:rsidR="001D3098" w:rsidRPr="00FB619E" w:rsidRDefault="001D3098" w:rsidP="001D3098">
            <w:pPr>
              <w:pStyle w:val="ListParagraph"/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HTML, CSS, React.js, Next.js</w:t>
            </w:r>
          </w:p>
          <w:p w14:paraId="7503CFF4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Backend Web Development</w:t>
            </w:r>
          </w:p>
          <w:p w14:paraId="025905DF" w14:textId="77777777" w:rsidR="001D3098" w:rsidRPr="00FB619E" w:rsidRDefault="001D3098" w:rsidP="001D3098">
            <w:pPr>
              <w:pStyle w:val="ListParagraph"/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Node.js, Express.js</w:t>
            </w:r>
          </w:p>
          <w:p w14:paraId="24F45AC9" w14:textId="65AB07DC" w:rsidR="00FB619E" w:rsidRPr="00FB619E" w:rsidRDefault="001D3098" w:rsidP="00FB619E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Data</w:t>
            </w:r>
            <w:r w:rsidR="00FB619E" w:rsidRPr="00FB619E">
              <w:rPr>
                <w:rFonts w:ascii="Calibri" w:hAnsi="Calibri" w:cs="Calibri"/>
                <w:b/>
              </w:rPr>
              <w:t xml:space="preserve">bases – </w:t>
            </w:r>
          </w:p>
          <w:p w14:paraId="025BC63C" w14:textId="5FA9938F" w:rsidR="00FB619E" w:rsidRPr="00FB619E" w:rsidRDefault="00FB619E" w:rsidP="00FB619E">
            <w:pPr>
              <w:pStyle w:val="ListParagraph"/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PostgreSQL, MongoDB, Firebase Firestore</w:t>
            </w:r>
          </w:p>
          <w:p w14:paraId="219877D7" w14:textId="6FB1C559" w:rsidR="00FB619E" w:rsidRPr="00FB619E" w:rsidRDefault="00FB619E" w:rsidP="00FB619E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Data Structures and Algorithms</w:t>
            </w:r>
          </w:p>
          <w:p w14:paraId="5FC9C5A5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C/C++ (Advanced Level)</w:t>
            </w:r>
          </w:p>
          <w:p w14:paraId="3F4E8099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Python (Advanced Level)</w:t>
            </w:r>
          </w:p>
          <w:p w14:paraId="229F2446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JavaScript (Intermediate Level)</w:t>
            </w:r>
          </w:p>
          <w:p w14:paraId="7E2ABAF4" w14:textId="37DC48B0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Java (Intermediate Level)</w:t>
            </w:r>
          </w:p>
        </w:tc>
      </w:tr>
    </w:tbl>
    <w:p w14:paraId="350B5138" w14:textId="32517C58" w:rsidR="00153B84" w:rsidRPr="00FB619E" w:rsidRDefault="00153B84" w:rsidP="00FB619E">
      <w:pPr>
        <w:rPr>
          <w:rFonts w:ascii="Calibri" w:hAnsi="Calibri" w:cs="Calibri"/>
        </w:rPr>
      </w:pPr>
    </w:p>
    <w:sectPr w:rsidR="00153B84" w:rsidRPr="00FB619E" w:rsidSect="00F56513">
      <w:headerReference w:type="default" r:id="rId15"/>
      <w:pgSz w:w="12240" w:h="15840"/>
      <w:pgMar w:top="360" w:right="360" w:bottom="360" w:left="36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74E18" w14:textId="77777777" w:rsidR="007355DB" w:rsidRDefault="007355DB" w:rsidP="00C51CF5">
      <w:r>
        <w:separator/>
      </w:r>
    </w:p>
  </w:endnote>
  <w:endnote w:type="continuationSeparator" w:id="0">
    <w:p w14:paraId="50A192BA" w14:textId="77777777" w:rsidR="007355DB" w:rsidRDefault="007355DB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DB086" w14:textId="77777777" w:rsidR="007355DB" w:rsidRDefault="007355DB" w:rsidP="00C51CF5">
      <w:r>
        <w:separator/>
      </w:r>
    </w:p>
  </w:footnote>
  <w:footnote w:type="continuationSeparator" w:id="0">
    <w:p w14:paraId="5ED09BF5" w14:textId="77777777" w:rsidR="007355DB" w:rsidRDefault="007355DB" w:rsidP="00C51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F444C" w14:textId="77777777" w:rsidR="00C51CF5" w:rsidRDefault="00F5651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A24C86E" wp14:editId="702A16E6">
              <wp:simplePos x="0" y="0"/>
              <wp:positionH relativeFrom="page">
                <wp:posOffset>228600</wp:posOffset>
              </wp:positionH>
              <wp:positionV relativeFrom="page">
                <wp:align>center</wp:align>
              </wp:positionV>
              <wp:extent cx="3005070" cy="9467090"/>
              <wp:effectExtent l="0" t="0" r="0" b="3175"/>
              <wp:wrapNone/>
              <wp:docPr id="4" name="Manual Inpu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05070" cy="9467090"/>
                      </a:xfrm>
                      <a:prstGeom prst="flowChartManualInpu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40500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shapetype w14:anchorId="202D96B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Manual Input 4" o:spid="_x0000_s1026" type="#_x0000_t118" style="position:absolute;margin-left:18pt;margin-top:0;width:236.6pt;height:745.45pt;z-index:-251657216;visibility:visible;mso-wrap-style:square;mso-width-percent:405;mso-height-percent:941;mso-wrap-distance-left:9pt;mso-wrap-distance-top:0;mso-wrap-distance-right:9pt;mso-wrap-distance-bottom:0;mso-position-horizontal:absolute;mso-position-horizontal-relative:page;mso-position-vertical:center;mso-position-vertical-relative:page;mso-width-percent:405;mso-height-percent:941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" fillcolor="#eaf4d7 [660]" stroked="f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AC02A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B954F7"/>
    <w:multiLevelType w:val="hybridMultilevel"/>
    <w:tmpl w:val="8026A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4378AA"/>
    <w:multiLevelType w:val="hybridMultilevel"/>
    <w:tmpl w:val="2DF8E0E0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A2"/>
    <w:rsid w:val="000521EF"/>
    <w:rsid w:val="000A545F"/>
    <w:rsid w:val="000F3BEA"/>
    <w:rsid w:val="0010314C"/>
    <w:rsid w:val="00153B84"/>
    <w:rsid w:val="00196AAB"/>
    <w:rsid w:val="001A4D1A"/>
    <w:rsid w:val="001B0B3D"/>
    <w:rsid w:val="001D3098"/>
    <w:rsid w:val="002832D9"/>
    <w:rsid w:val="002E4194"/>
    <w:rsid w:val="003B0DB8"/>
    <w:rsid w:val="00431999"/>
    <w:rsid w:val="00443E2D"/>
    <w:rsid w:val="00572086"/>
    <w:rsid w:val="00597871"/>
    <w:rsid w:val="005D47DE"/>
    <w:rsid w:val="005F364E"/>
    <w:rsid w:val="00603534"/>
    <w:rsid w:val="0062123A"/>
    <w:rsid w:val="00635EF0"/>
    <w:rsid w:val="00646E75"/>
    <w:rsid w:val="0065360E"/>
    <w:rsid w:val="006566A2"/>
    <w:rsid w:val="00663587"/>
    <w:rsid w:val="006D409C"/>
    <w:rsid w:val="007355DB"/>
    <w:rsid w:val="00776643"/>
    <w:rsid w:val="00797579"/>
    <w:rsid w:val="007D0F5B"/>
    <w:rsid w:val="00882E29"/>
    <w:rsid w:val="008F290E"/>
    <w:rsid w:val="00910256"/>
    <w:rsid w:val="00942045"/>
    <w:rsid w:val="00964B9F"/>
    <w:rsid w:val="009E4B6F"/>
    <w:rsid w:val="009F215D"/>
    <w:rsid w:val="00A73BCA"/>
    <w:rsid w:val="00A75FCE"/>
    <w:rsid w:val="00AC5509"/>
    <w:rsid w:val="00AF4EA4"/>
    <w:rsid w:val="00B0669D"/>
    <w:rsid w:val="00B90CEF"/>
    <w:rsid w:val="00B95D4D"/>
    <w:rsid w:val="00BE625B"/>
    <w:rsid w:val="00C51CF5"/>
    <w:rsid w:val="00C93D20"/>
    <w:rsid w:val="00CA407F"/>
    <w:rsid w:val="00D00A30"/>
    <w:rsid w:val="00D8438A"/>
    <w:rsid w:val="00DC71AE"/>
    <w:rsid w:val="00E55D74"/>
    <w:rsid w:val="00E774C3"/>
    <w:rsid w:val="00E8541C"/>
    <w:rsid w:val="00F56513"/>
    <w:rsid w:val="00FB619E"/>
    <w:rsid w:val="00FC5CD1"/>
    <w:rsid w:val="00FD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A058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572086"/>
    <w:pPr>
      <w:ind w:right="360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09"/>
    <w:pPr>
      <w:keepNext/>
      <w:keepLines/>
      <w:outlineLvl w:val="0"/>
    </w:pPr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2D"/>
    <w:pPr>
      <w:keepNext/>
      <w:keepLines/>
      <w:pBdr>
        <w:bottom w:val="single" w:sz="8" w:space="1" w:color="99CB38" w:themeColor="accent1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3E2D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43E2D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3E2D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AC5509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E2D"/>
    <w:pPr>
      <w:spacing w:after="360"/>
      <w:jc w:val="center"/>
    </w:pPr>
    <w:rPr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AC5509"/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customStyle="1" w:styleId="ProfileText">
    <w:name w:val="Profile Text"/>
    <w:basedOn w:val="Normal"/>
    <w:qFormat/>
    <w:rsid w:val="00443E2D"/>
  </w:style>
  <w:style w:type="paragraph" w:customStyle="1" w:styleId="ContactDetails">
    <w:name w:val="Contact Details"/>
    <w:basedOn w:val="Normal"/>
    <w:qFormat/>
    <w:rsid w:val="00443E2D"/>
  </w:style>
  <w:style w:type="character" w:styleId="FollowedHyperlink">
    <w:name w:val="FollowedHyperlink"/>
    <w:basedOn w:val="DefaultParagraphFont"/>
    <w:uiPriority w:val="99"/>
    <w:semiHidden/>
    <w:unhideWhenUsed/>
    <w:rsid w:val="00BE625B"/>
    <w:rPr>
      <w:color w:val="977B2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agnisaha7799@gmail.com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portfolio-website-minimalistic.herokuapp.com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Agni-Sah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ni\Downloads\tf5641115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4B1C76526145CCADD8539E33A8B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1457A-7369-4E57-86E6-EAC7049F3E9B}"/>
      </w:docPartPr>
      <w:docPartBody>
        <w:p w:rsidR="00000000" w:rsidRDefault="00534EF2">
          <w:pPr>
            <w:pStyle w:val="EC4B1C76526145CCADD8539E33A8BB49"/>
          </w:pPr>
          <w:r w:rsidRPr="00036450">
            <w:t>EDUCATION</w:t>
          </w:r>
        </w:p>
      </w:docPartBody>
    </w:docPart>
    <w:docPart>
      <w:docPartPr>
        <w:name w:val="FE6D16D8F34E49B18CAA57808D383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80BB7F-151D-49B0-925E-ECDC4A750E80}"/>
      </w:docPartPr>
      <w:docPartBody>
        <w:p w:rsidR="00000000" w:rsidRDefault="00534EF2">
          <w:pPr>
            <w:pStyle w:val="FE6D16D8F34E49B18CAA57808D3835F0"/>
          </w:pPr>
          <w:r w:rsidRPr="005D47DE">
            <w:t>Profile</w:t>
          </w:r>
        </w:p>
      </w:docPartBody>
    </w:docPart>
    <w:docPart>
      <w:docPartPr>
        <w:name w:val="DBE3080FFB8F4025A52F765D7087E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4AFB4-D403-4BEF-ABAA-8F7F7C567C7F}"/>
      </w:docPartPr>
      <w:docPartBody>
        <w:p w:rsidR="00000000" w:rsidRDefault="00534EF2">
          <w:pPr>
            <w:pStyle w:val="DBE3080FFB8F4025A52F765D7087E9F7"/>
          </w:pPr>
          <w:r w:rsidRPr="005D47DE">
            <w:rPr>
              <w:rStyle w:val="Heading2Char"/>
            </w:rPr>
            <w:t>CONTACT</w:t>
          </w:r>
        </w:p>
      </w:docPartBody>
    </w:docPart>
    <w:docPart>
      <w:docPartPr>
        <w:name w:val="434D0DD31F234D3CB77D6977C8931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37ADDF-257C-49FB-B12E-A14C13A475A7}"/>
      </w:docPartPr>
      <w:docPartBody>
        <w:p w:rsidR="00000000" w:rsidRDefault="00534EF2">
          <w:pPr>
            <w:pStyle w:val="434D0DD31F234D3CB77D6977C8931805"/>
          </w:pPr>
          <w:r w:rsidRPr="004D3011">
            <w:t>PHONE:</w:t>
          </w:r>
        </w:p>
      </w:docPartBody>
    </w:docPart>
    <w:docPart>
      <w:docPartPr>
        <w:name w:val="D4EA508A40064B4AA2E802104908D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E043C9-E2DF-4F01-AB0C-6FA7AB07831D}"/>
      </w:docPartPr>
      <w:docPartBody>
        <w:p w:rsidR="00000000" w:rsidRDefault="00534EF2">
          <w:pPr>
            <w:pStyle w:val="D4EA508A40064B4AA2E802104908D7B0"/>
          </w:pPr>
          <w:r w:rsidRPr="004D3011">
            <w:t>WEBSITE:</w:t>
          </w:r>
        </w:p>
      </w:docPartBody>
    </w:docPart>
    <w:docPart>
      <w:docPartPr>
        <w:name w:val="00A279F51CD747A28B646D68F3C0D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80D94-A893-4DD6-BDBF-952AF3F1B934}"/>
      </w:docPartPr>
      <w:docPartBody>
        <w:p w:rsidR="00000000" w:rsidRDefault="00534EF2">
          <w:pPr>
            <w:pStyle w:val="00A279F51CD747A28B646D68F3C0D9EB"/>
          </w:pPr>
          <w:r w:rsidRPr="004D3011">
            <w:t>EMAIL:</w:t>
          </w:r>
        </w:p>
      </w:docPartBody>
    </w:docPart>
    <w:docPart>
      <w:docPartPr>
        <w:name w:val="7532F54E22D145FCB64DEBD1819667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0745-67B9-487D-AC4F-CDF0C15E4770}"/>
      </w:docPartPr>
      <w:docPartBody>
        <w:p w:rsidR="00000000" w:rsidRDefault="00534EF2">
          <w:pPr>
            <w:pStyle w:val="7532F54E22D145FCB64DEBD1819667BB"/>
          </w:pPr>
          <w:r w:rsidRPr="00776643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F2"/>
    <w:rsid w:val="0053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00" w:after="0" w:line="276" w:lineRule="auto"/>
      <w:ind w:right="360"/>
      <w:outlineLvl w:val="1"/>
    </w:pPr>
    <w:rPr>
      <w:rFonts w:asciiTheme="majorHAnsi" w:eastAsiaTheme="majorEastAsia" w:hAnsiTheme="majorHAnsi" w:cstheme="majorBidi"/>
      <w:b/>
      <w:bCs/>
      <w:caps/>
      <w:color w:val="FFFFFF" w:themeColor="background1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4B1C76526145CCADD8539E33A8BB49">
    <w:name w:val="EC4B1C76526145CCADD8539E33A8BB49"/>
  </w:style>
  <w:style w:type="paragraph" w:customStyle="1" w:styleId="65EB25067CA2439C965D1E61C2162199">
    <w:name w:val="65EB25067CA2439C965D1E61C2162199"/>
  </w:style>
  <w:style w:type="paragraph" w:customStyle="1" w:styleId="5267D270C26645C0A1093A8DD5894D20">
    <w:name w:val="5267D270C26645C0A1093A8DD5894D20"/>
  </w:style>
  <w:style w:type="paragraph" w:customStyle="1" w:styleId="1FD1886028E244A7BF4CCCECADA5A3E5">
    <w:name w:val="1FD1886028E244A7BF4CCCECADA5A3E5"/>
  </w:style>
  <w:style w:type="paragraph" w:customStyle="1" w:styleId="37511E4642EE4AB0833CD3DAC4CDA71D">
    <w:name w:val="37511E4642EE4AB0833CD3DAC4CDA71D"/>
  </w:style>
  <w:style w:type="paragraph" w:customStyle="1" w:styleId="E432B53494244BBBADD788C5DFCC691A">
    <w:name w:val="E432B53494244BBBADD788C5DFCC691A"/>
  </w:style>
  <w:style w:type="paragraph" w:customStyle="1" w:styleId="F777AA270E6D475F80D19AD19F7FB924">
    <w:name w:val="F777AA270E6D475F80D19AD19F7FB924"/>
  </w:style>
  <w:style w:type="paragraph" w:customStyle="1" w:styleId="4D891A2ECE534A1A9F4ECACAB95B0AD3">
    <w:name w:val="4D891A2ECE534A1A9F4ECACAB95B0AD3"/>
  </w:style>
  <w:style w:type="paragraph" w:customStyle="1" w:styleId="5063EF1746F14C3AAA7AC978957FB3D4">
    <w:name w:val="5063EF1746F14C3AAA7AC978957FB3D4"/>
  </w:style>
  <w:style w:type="paragraph" w:customStyle="1" w:styleId="9EADED84C6C94BBCB74D514DFC13B2D9">
    <w:name w:val="9EADED84C6C94BBCB74D514DFC13B2D9"/>
  </w:style>
  <w:style w:type="paragraph" w:customStyle="1" w:styleId="FE6D16D8F34E49B18CAA57808D3835F0">
    <w:name w:val="FE6D16D8F34E49B18CAA57808D3835F0"/>
  </w:style>
  <w:style w:type="paragraph" w:customStyle="1" w:styleId="F183DD4B29B14E8A91C31F2C1A90624B">
    <w:name w:val="F183DD4B29B14E8A91C31F2C1A90624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color w:val="FFFFFF" w:themeColor="background1"/>
      <w:sz w:val="26"/>
      <w:szCs w:val="26"/>
      <w:lang w:val="en-US" w:eastAsia="ja-JP"/>
    </w:rPr>
  </w:style>
  <w:style w:type="paragraph" w:customStyle="1" w:styleId="DBE3080FFB8F4025A52F765D7087E9F7">
    <w:name w:val="DBE3080FFB8F4025A52F765D7087E9F7"/>
  </w:style>
  <w:style w:type="paragraph" w:customStyle="1" w:styleId="434D0DD31F234D3CB77D6977C8931805">
    <w:name w:val="434D0DD31F234D3CB77D6977C8931805"/>
  </w:style>
  <w:style w:type="paragraph" w:customStyle="1" w:styleId="8B652676A71742D09127D50D04C94540">
    <w:name w:val="8B652676A71742D09127D50D04C94540"/>
  </w:style>
  <w:style w:type="paragraph" w:customStyle="1" w:styleId="D4EA508A40064B4AA2E802104908D7B0">
    <w:name w:val="D4EA508A40064B4AA2E802104908D7B0"/>
  </w:style>
  <w:style w:type="paragraph" w:customStyle="1" w:styleId="7236C49B6A86496A8EC3DBC9EFF3BD75">
    <w:name w:val="7236C49B6A86496A8EC3DBC9EFF3BD75"/>
  </w:style>
  <w:style w:type="paragraph" w:customStyle="1" w:styleId="00A279F51CD747A28B646D68F3C0D9EB">
    <w:name w:val="00A279F51CD747A28B646D68F3C0D9E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47237802E2A48028E6486D20608485E">
    <w:name w:val="047237802E2A48028E6486D20608485E"/>
  </w:style>
  <w:style w:type="paragraph" w:customStyle="1" w:styleId="D90C489E2ADF4572BB8B296AD3257707">
    <w:name w:val="D90C489E2ADF4572BB8B296AD3257707"/>
  </w:style>
  <w:style w:type="paragraph" w:customStyle="1" w:styleId="332920810F4944329F55B67BF4D47A99">
    <w:name w:val="332920810F4944329F55B67BF4D47A99"/>
  </w:style>
  <w:style w:type="paragraph" w:customStyle="1" w:styleId="4FB6448BAF73404A97A0677B24144671">
    <w:name w:val="4FB6448BAF73404A97A0677B24144671"/>
  </w:style>
  <w:style w:type="paragraph" w:customStyle="1" w:styleId="7D911A2CF9F840CBBACEB80F2500C1BF">
    <w:name w:val="7D911A2CF9F840CBBACEB80F2500C1BF"/>
  </w:style>
  <w:style w:type="paragraph" w:customStyle="1" w:styleId="CBAA54896C174DD4964CB1A384290656">
    <w:name w:val="CBAA54896C174DD4964CB1A384290656"/>
  </w:style>
  <w:style w:type="paragraph" w:customStyle="1" w:styleId="561ACF843320417591B5181B9854EE35">
    <w:name w:val="561ACF843320417591B5181B9854EE35"/>
  </w:style>
  <w:style w:type="paragraph" w:customStyle="1" w:styleId="1D285A5CC0534A73BED9D8E7B42DD163">
    <w:name w:val="1D285A5CC0534A73BED9D8E7B42DD163"/>
  </w:style>
  <w:style w:type="paragraph" w:customStyle="1" w:styleId="3FCFCFE966A2471E86F258AB2BA275F9">
    <w:name w:val="3FCFCFE966A2471E86F258AB2BA275F9"/>
  </w:style>
  <w:style w:type="paragraph" w:customStyle="1" w:styleId="898640E740E74BF9B3E042D1EB40507C">
    <w:name w:val="898640E740E74BF9B3E042D1EB40507C"/>
  </w:style>
  <w:style w:type="paragraph" w:customStyle="1" w:styleId="4E8FD2E0E08C4CE0A259A909C7DFEE0D">
    <w:name w:val="4E8FD2E0E08C4CE0A259A909C7DFEE0D"/>
  </w:style>
  <w:style w:type="paragraph" w:customStyle="1" w:styleId="CECEC79ADACA4C97B065DF6F4952FBA5">
    <w:name w:val="CECEC79ADACA4C97B065DF6F4952FBA5"/>
  </w:style>
  <w:style w:type="paragraph" w:customStyle="1" w:styleId="28E5CA8337764AE79149B6C4B4E9CBBC">
    <w:name w:val="28E5CA8337764AE79149B6C4B4E9CBBC"/>
  </w:style>
  <w:style w:type="paragraph" w:customStyle="1" w:styleId="06CDE5FB259C4FE2B8B4FEF5075359D6">
    <w:name w:val="06CDE5FB259C4FE2B8B4FEF5075359D6"/>
  </w:style>
  <w:style w:type="paragraph" w:customStyle="1" w:styleId="61D2EC238B6C45199A24F3C25F398BDB">
    <w:name w:val="61D2EC238B6C45199A24F3C25F398BDB"/>
  </w:style>
  <w:style w:type="paragraph" w:customStyle="1" w:styleId="2828F4314287484894621DB10AFD875C">
    <w:name w:val="2828F4314287484894621DB10AFD875C"/>
  </w:style>
  <w:style w:type="paragraph" w:customStyle="1" w:styleId="E3A88D124DF84FFE87AFEEC95264659A">
    <w:name w:val="E3A88D124DF84FFE87AFEEC95264659A"/>
  </w:style>
  <w:style w:type="paragraph" w:customStyle="1" w:styleId="A1EBF3187DCB4294A74BC32CAD047A6E">
    <w:name w:val="A1EBF3187DCB4294A74BC32CAD047A6E"/>
  </w:style>
  <w:style w:type="paragraph" w:customStyle="1" w:styleId="0D3C4EA5320A4743833F85FDEB3B91E9">
    <w:name w:val="0D3C4EA5320A4743833F85FDEB3B91E9"/>
  </w:style>
  <w:style w:type="paragraph" w:customStyle="1" w:styleId="A948C693297D46AD861A3945BE3D4D5E">
    <w:name w:val="A948C693297D46AD861A3945BE3D4D5E"/>
  </w:style>
  <w:style w:type="paragraph" w:customStyle="1" w:styleId="5A994B952FCF45C7AEFF52C141B77C59">
    <w:name w:val="5A994B952FCF45C7AEFF52C141B77C59"/>
  </w:style>
  <w:style w:type="paragraph" w:customStyle="1" w:styleId="CCB395F8F9E74F9589134A0BBEFC929F">
    <w:name w:val="CCB395F8F9E74F9589134A0BBEFC929F"/>
  </w:style>
  <w:style w:type="paragraph" w:customStyle="1" w:styleId="7532F54E22D145FCB64DEBD1819667BB">
    <w:name w:val="7532F54E22D145FCB64DEBD181966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460C0CD-0EA2-490A-B7DE-ACED37094F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AF49CD-81BB-4ED9-A718-D98C8A5DAD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27A47F-0417-412B-B449-2856C38608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tf56411156_win32</Template>
  <TotalTime>0</TotalTime>
  <Pages>1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2021-07-18T12:11:00Z</dcterms:created>
  <dcterms:modified xsi:type="dcterms:W3CDTF">2021-07-18T13:06:00Z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